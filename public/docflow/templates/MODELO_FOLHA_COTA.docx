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B20" w:rsidRDefault="00FC5B20">
      <w:pPr>
        <w:pStyle w:val="Cabealho"/>
        <w:rPr>
          <w:sz w:val="20"/>
        </w:rPr>
      </w:pPr>
      <w:bookmarkStart w:id="0" w:name="_GoBack"/>
      <w:bookmarkEnd w:id="0"/>
    </w:p>
    <w:p w:rsidR="00FC5B20" w:rsidRDefault="00FC5B20">
      <w:pPr>
        <w:pStyle w:val="Cabealho"/>
        <w:tabs>
          <w:tab w:val="clear" w:pos="4320"/>
          <w:tab w:val="clear" w:pos="8640"/>
        </w:tabs>
        <w:spacing w:line="36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8pt;height:76.2pt" filled="t">
            <v:fill color2="black"/>
            <v:imagedata r:id="rId5" o:title=""/>
          </v:shape>
        </w:pict>
      </w:r>
    </w:p>
    <w:p w:rsidR="00193562" w:rsidRDefault="00193562">
      <w:pPr>
        <w:pStyle w:val="Cabealho"/>
        <w:tabs>
          <w:tab w:val="clear" w:pos="4320"/>
          <w:tab w:val="clear" w:pos="8640"/>
        </w:tabs>
        <w:spacing w:line="360" w:lineRule="auto"/>
        <w:jc w:val="center"/>
        <w:rPr>
          <w:rFonts w:ascii="Times New Roman" w:hAnsi="Times New Roman"/>
          <w:i/>
        </w:rPr>
      </w:pPr>
    </w:p>
    <w:p w:rsidR="00FC5B20" w:rsidRDefault="00FC5B20">
      <w:pPr>
        <w:pStyle w:val="Cabealho"/>
        <w:tabs>
          <w:tab w:val="clear" w:pos="4320"/>
          <w:tab w:val="clear" w:pos="8640"/>
        </w:tabs>
        <w:spacing w:line="360" w:lineRule="auto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i/>
        </w:rPr>
        <w:t xml:space="preserve">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i/>
        </w:rPr>
        <w:t>Fl. n.º{{sheet_number}}</w:t>
      </w:r>
    </w:p>
    <w:p w:rsidR="00FC5B20" w:rsidRPr="00193562" w:rsidRDefault="00FC5B20" w:rsidP="00193562">
      <w:pPr>
        <w:pStyle w:val="Cabealho"/>
        <w:tabs>
          <w:tab w:val="clear" w:pos="4320"/>
          <w:tab w:val="clear" w:pos="8640"/>
          <w:tab w:val="left" w:pos="4536"/>
        </w:tabs>
        <w:spacing w:line="360" w:lineRule="auto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 xml:space="preserve">                                                                                       Processo n.º  {{process_number}}  de</w:t>
      </w:r>
      <w:r>
        <w:rPr>
          <w:rFonts w:ascii="Times New Roman" w:hAnsi="Times New Roman"/>
          <w:i/>
        </w:rPr>
        <w:t xml:space="preserve">       </w:t>
      </w:r>
      <w:r>
        <w:rPr>
          <w:rFonts w:ascii="Times New Roman" w:hAnsi="Times New Roman"/>
          <w:b/>
          <w:i/>
        </w:rPr>
        <w:t>{{process_year}}</w:t>
      </w:r>
    </w:p>
    <w:tbl>
      <w:tblPr>
        <w:tblW w:w="0" w:type="auto"/>
        <w:tblInd w:w="1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58"/>
        <w:gridCol w:w="4962"/>
      </w:tblGrid>
      <w:tr w:rsidR="00DA27A1" w:rsidTr="00CE5AF4">
        <w:trPr>
          <w:cantSplit/>
        </w:trPr>
        <w:tc>
          <w:tcPr>
            <w:tcW w:w="4958" w:type="dxa"/>
            <w:tcBorders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DA27A1" w:rsidRPr="003A7314" w:rsidRDefault="00DA27A1" w:rsidP="009B63A4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{{line_01}}</w:t>
            </w:r>
          </w:p>
        </w:tc>
        <w:tc>
          <w:tcPr>
            <w:tcW w:w="4962" w:type="dxa"/>
            <w:tcBorders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DA27A1" w:rsidRDefault="00DA27A1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DA27A1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3A7314" w:rsidRDefault="00B57BEF" w:rsidP="000741C3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{{line_02}}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DA27A1" w:rsidRDefault="00DA27A1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0B3FE6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0B3FE6" w:rsidRPr="00FD36DB" w:rsidRDefault="000B3FE6" w:rsidP="000B3FE6">
            <w:pPr>
              <w:pStyle w:val="pdq2pgselectionanchorcontainer"/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{{line_03}}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0B3FE6" w:rsidRDefault="000B3FE6" w:rsidP="000B3FE6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0B3FE6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0B3FE6" w:rsidRPr="00FD36DB" w:rsidRDefault="000B3FE6" w:rsidP="009B63A4">
            <w:pPr>
              <w:pStyle w:val="NormalWeb"/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{{line_04}}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0B3FE6" w:rsidRDefault="000B3FE6" w:rsidP="000B3FE6">
            <w:pPr>
              <w:pStyle w:val="Cabealho"/>
              <w:snapToGrid w:val="0"/>
              <w:spacing w:line="360" w:lineRule="exact"/>
              <w:jc w:val="center"/>
              <w:rPr>
                <w:rFonts w:ascii="Bookman Old Style" w:hAnsi="Bookman Old Style"/>
              </w:rPr>
            </w:pPr>
          </w:p>
        </w:tc>
      </w:tr>
      <w:tr w:rsidR="008B479D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8B479D" w:rsidRPr="003A7314" w:rsidRDefault="008B479D" w:rsidP="008B479D">
            <w:pPr>
              <w:pStyle w:val="Cabealho"/>
              <w:tabs>
                <w:tab w:val="clear" w:pos="4320"/>
                <w:tab w:val="clear" w:pos="8640"/>
                <w:tab w:val="left" w:pos="1845"/>
              </w:tabs>
              <w:snapToGrid w:val="0"/>
              <w:spacing w:line="360" w:lineRule="exact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{{line_05}}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8B479D" w:rsidRPr="003A7314" w:rsidRDefault="008B479D" w:rsidP="008B479D">
            <w:pPr>
              <w:pStyle w:val="Cabealho"/>
              <w:snapToGrid w:val="0"/>
              <w:spacing w:line="360" w:lineRule="exact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CD378D" w:rsidRDefault="00B57BEF" w:rsidP="00B57BEF">
            <w:pPr>
              <w:pStyle w:val="Cabealho"/>
              <w:tabs>
                <w:tab w:val="clear" w:pos="4320"/>
                <w:tab w:val="center" w:pos="684"/>
              </w:tabs>
              <w:snapToGrid w:val="0"/>
              <w:spacing w:line="360" w:lineRule="exact"/>
              <w:ind w:left="669" w:hanging="669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{{line_06}}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CD378D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{{line_07}}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jc w:val="both"/>
              <w:rPr>
                <w:rFonts w:ascii="Bookman Old Style" w:hAnsi="Bookman Old Style"/>
              </w:rPr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{{line_08}}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B57BEF" w:rsidTr="00CE5AF4">
        <w:trPr>
          <w:cantSplit/>
          <w:trHeight w:val="256"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3A7314" w:rsidRDefault="00B57BEF" w:rsidP="00B57BEF">
            <w:pPr>
              <w:pStyle w:val="Cabealho"/>
              <w:snapToGrid w:val="0"/>
              <w:spacing w:line="360" w:lineRule="exact"/>
              <w:jc w:val="both"/>
              <w:rPr>
                <w:rFonts w:ascii="Bookman Old Style" w:hAnsi="Bookman Old Style"/>
                <w:sz w:val="22"/>
                <w:szCs w:val="22"/>
              </w:rPr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{{line_09}}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  <w:b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3A7314" w:rsidRDefault="00B57BEF" w:rsidP="00B57BEF">
            <w:pPr>
              <w:pStyle w:val="Cabealho"/>
              <w:tabs>
                <w:tab w:val="clear" w:pos="4320"/>
                <w:tab w:val="center" w:pos="684"/>
              </w:tabs>
              <w:snapToGrid w:val="0"/>
              <w:spacing w:line="360" w:lineRule="exact"/>
              <w:ind w:left="669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{{line_10}}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  <w:sz w:val="22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jc w:val="both"/>
              <w:rPr>
                <w:rFonts w:ascii="Bookman Old Style" w:hAnsi="Bookman Old Style"/>
              </w:rPr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{{line_11}}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3A7314" w:rsidRDefault="00B57BEF" w:rsidP="00B57BEF">
            <w:pPr>
              <w:pStyle w:val="Cabealho"/>
              <w:tabs>
                <w:tab w:val="clear" w:pos="4320"/>
                <w:tab w:val="center" w:pos="684"/>
              </w:tabs>
              <w:snapToGrid w:val="0"/>
              <w:spacing w:line="360" w:lineRule="exact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{{line_12}}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Pr="003A7314" w:rsidRDefault="00B57BEF" w:rsidP="00B57BEF">
            <w:pPr>
              <w:pStyle w:val="Cabealho"/>
              <w:tabs>
                <w:tab w:val="clear" w:pos="4320"/>
                <w:tab w:val="center" w:pos="684"/>
              </w:tabs>
              <w:snapToGrid w:val="0"/>
              <w:spacing w:line="360" w:lineRule="exact"/>
              <w:rPr>
                <w:rFonts w:ascii="Bookman Old Style" w:hAnsi="Bookman Old Style"/>
                <w:szCs w:val="24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{{line_13}}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B57BEF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{{line_14}}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B57BEF" w:rsidRDefault="00B57BEF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{{line_15}}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{{line_16}}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{{line_17}}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{{line_18}}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{{line_19}}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{{line_20}}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{{line_21}}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{{line_22}}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{{line_23}}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{{line_24}}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{{line_25}}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{{line_26}}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{{line_27}}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{{line_28}}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{{line_29}}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{{line_30}}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{{line_31}}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  <w:tr w:rsidR="009B63A4" w:rsidTr="00CE5AF4">
        <w:trPr>
          <w:cantSplit/>
        </w:trPr>
        <w:tc>
          <w:tcPr>
            <w:tcW w:w="4958" w:type="dxa"/>
            <w:tcBorders>
              <w:top w:val="single" w:sz="4" w:space="0" w:color="000000"/>
              <w:left w:val="double" w:sz="20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tabs>
                <w:tab w:val="clear" w:pos="4320"/>
              </w:tabs>
              <w:snapToGrid w:val="0"/>
              <w:spacing w:line="360" w:lineRule="exact"/>
              <w:rPr>
                <w:rFonts w:ascii="Bookman Old Style" w:hAnsi="Bookman Old Style"/>
              </w:rPr>
              <w:jc w:val="both"/>
            </w:pPr>
            <w:r w:rsidRPr="003A7314">
              <w:rPr>
                <w:rFonts w:ascii="Arial" w:hAnsi="Arial" w:eastAsia="Arial" w:cs="Arial"/>
                <w:szCs w:val="24"/>
                <w:sz w:val="24"/>
              </w:rPr>
              <w:t xml:space="preserve">{{line_32}}</w:t>
            </w:r>
          </w:p>
        </w:tc>
        <w:tc>
          <w:tcPr>
            <w:tcW w:w="4962" w:type="dxa"/>
            <w:tcBorders>
              <w:top w:val="single" w:sz="4" w:space="0" w:color="000000"/>
              <w:left w:val="double" w:sz="1" w:space="0" w:color="000000"/>
              <w:bottom w:val="single" w:sz="4" w:space="0" w:color="000000"/>
            </w:tcBorders>
            <w:shd w:val="clear" w:color="auto" w:fill="auto"/>
          </w:tcPr>
          <w:p w:rsidR="009B63A4" w:rsidRDefault="009B63A4" w:rsidP="00B57BEF">
            <w:pPr>
              <w:pStyle w:val="Cabealho"/>
              <w:snapToGrid w:val="0"/>
              <w:spacing w:line="360" w:lineRule="exact"/>
              <w:rPr>
                <w:rFonts w:ascii="Bookman Old Style" w:hAnsi="Bookman Old Style"/>
              </w:rPr>
            </w:pPr>
          </w:p>
        </w:tc>
      </w:tr>
    </w:tbl>
    <w:p w:rsidR="00FC5B20" w:rsidRDefault="00FC5B20">
      <w:pPr>
        <w:pStyle w:val="Cabealho"/>
        <w:tabs>
          <w:tab w:val="clear" w:pos="4320"/>
          <w:tab w:val="clear" w:pos="8640"/>
        </w:tabs>
        <w:jc w:val="both"/>
      </w:pPr>
    </w:p>
    <w:sectPr w:rsidR="00FC5B20" w:rsidSect="00193562">
      <w:pgSz w:w="12253" w:h="15853" w:code="607"/>
      <w:pgMar w:top="227" w:right="567" w:bottom="5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 BT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054740B"/>
    <w:multiLevelType w:val="hybridMultilevel"/>
    <w:tmpl w:val="4AE0097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221DD4"/>
    <w:multiLevelType w:val="hybridMultilevel"/>
    <w:tmpl w:val="1F240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33D2A"/>
    <w:multiLevelType w:val="hybridMultilevel"/>
    <w:tmpl w:val="B98475A4"/>
    <w:lvl w:ilvl="0" w:tplc="04160001">
      <w:start w:val="1"/>
      <w:numFmt w:val="bullet"/>
      <w:lvlText w:val=""/>
      <w:lvlJc w:val="left"/>
      <w:pPr>
        <w:ind w:left="6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3562"/>
    <w:rsid w:val="00010A20"/>
    <w:rsid w:val="00047D2B"/>
    <w:rsid w:val="000502A5"/>
    <w:rsid w:val="000741C3"/>
    <w:rsid w:val="00075B0D"/>
    <w:rsid w:val="00075C51"/>
    <w:rsid w:val="000B3FE6"/>
    <w:rsid w:val="00112079"/>
    <w:rsid w:val="00124AE9"/>
    <w:rsid w:val="00160A2F"/>
    <w:rsid w:val="001764BE"/>
    <w:rsid w:val="00193562"/>
    <w:rsid w:val="00205247"/>
    <w:rsid w:val="002345B4"/>
    <w:rsid w:val="00261B32"/>
    <w:rsid w:val="002739DE"/>
    <w:rsid w:val="00330FAD"/>
    <w:rsid w:val="003A7314"/>
    <w:rsid w:val="003E6A54"/>
    <w:rsid w:val="003E7ED4"/>
    <w:rsid w:val="003F408B"/>
    <w:rsid w:val="00402766"/>
    <w:rsid w:val="00421785"/>
    <w:rsid w:val="004310E3"/>
    <w:rsid w:val="00446F7A"/>
    <w:rsid w:val="004E56D8"/>
    <w:rsid w:val="00620900"/>
    <w:rsid w:val="00697F69"/>
    <w:rsid w:val="006C267E"/>
    <w:rsid w:val="006E15E5"/>
    <w:rsid w:val="0072514E"/>
    <w:rsid w:val="007720F2"/>
    <w:rsid w:val="008239AB"/>
    <w:rsid w:val="008358DC"/>
    <w:rsid w:val="00853337"/>
    <w:rsid w:val="008713CE"/>
    <w:rsid w:val="00887CB1"/>
    <w:rsid w:val="008B479D"/>
    <w:rsid w:val="008B798F"/>
    <w:rsid w:val="009866FF"/>
    <w:rsid w:val="009B63A4"/>
    <w:rsid w:val="00A9471A"/>
    <w:rsid w:val="00AB4FB8"/>
    <w:rsid w:val="00B133BE"/>
    <w:rsid w:val="00B500C0"/>
    <w:rsid w:val="00B57BEF"/>
    <w:rsid w:val="00BC2594"/>
    <w:rsid w:val="00C264E3"/>
    <w:rsid w:val="00C43553"/>
    <w:rsid w:val="00C46B71"/>
    <w:rsid w:val="00C760E3"/>
    <w:rsid w:val="00CD1A90"/>
    <w:rsid w:val="00CE5AF4"/>
    <w:rsid w:val="00DA27A1"/>
    <w:rsid w:val="00E15E01"/>
    <w:rsid w:val="00E978CF"/>
    <w:rsid w:val="00EE3B04"/>
    <w:rsid w:val="00FB5C92"/>
    <w:rsid w:val="00FC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5:chartTrackingRefBased/>
  <w15:docId w15:val="{8205AF0C-C721-4308-9AD2-3709242A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right"/>
      <w:outlineLvl w:val="0"/>
    </w:p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ind w:left="-426" w:firstLine="426"/>
      <w:jc w:val="center"/>
      <w:outlineLvl w:val="1"/>
    </w:pPr>
    <w:rPr>
      <w:rFonts w:ascii="Book Antiqua" w:hAnsi="Book Antiqua"/>
      <w:i/>
      <w:sz w:val="48"/>
    </w:rPr>
  </w:style>
  <w:style w:type="character" w:default="1" w:styleId="Fontepargpadro">
    <w:name w:val="Default Paragraph Font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customStyle="1" w:styleId="Legenda1">
    <w:name w:val="Legenda1"/>
    <w:basedOn w:val="Normal"/>
    <w:next w:val="Normal"/>
    <w:pPr>
      <w:jc w:val="center"/>
    </w:pPr>
    <w:rPr>
      <w:rFonts w:ascii="ShelleyAllegro BT" w:hAnsi="ShelleyAllegro BT"/>
      <w:sz w:val="48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pPr>
      <w:tabs>
        <w:tab w:val="center" w:pos="4320"/>
        <w:tab w:val="right" w:pos="8640"/>
      </w:tabs>
    </w:pPr>
    <w:rPr>
      <w:rFonts w:ascii="Arial" w:hAnsi="Arial"/>
    </w:rPr>
  </w:style>
  <w:style w:type="paragraph" w:styleId="Recuodecorpodetexto">
    <w:name w:val="Body Text Indent"/>
    <w:basedOn w:val="Normal"/>
    <w:pPr>
      <w:ind w:firstLine="708"/>
    </w:p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character" w:customStyle="1" w:styleId="CabealhoChar">
    <w:name w:val="Cabeçalho Char"/>
    <w:link w:val="Cabealho"/>
    <w:rsid w:val="00BC2594"/>
    <w:rPr>
      <w:rFonts w:ascii="Arial" w:hAnsi="Arial"/>
      <w:sz w:val="24"/>
      <w:lang w:eastAsia="ar-SA"/>
    </w:rPr>
  </w:style>
  <w:style w:type="paragraph" w:customStyle="1" w:styleId="pdq2pgselectionanchorcontainer">
    <w:name w:val="pdq2pg_selectionanchorcontainer"/>
    <w:basedOn w:val="Normal"/>
    <w:rsid w:val="000B3FE6"/>
    <w:pPr>
      <w:suppressAutoHyphens w:val="0"/>
      <w:spacing w:before="100" w:beforeAutospacing="1" w:after="100" w:afterAutospacing="1"/>
    </w:pPr>
    <w:rPr>
      <w:szCs w:val="24"/>
      <w:lang w:eastAsia="pt-BR"/>
    </w:rPr>
  </w:style>
  <w:style w:type="character" w:styleId="Forte">
    <w:name w:val="Strong"/>
    <w:uiPriority w:val="22"/>
    <w:qFormat/>
    <w:rsid w:val="000B3F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0FAD"/>
    <w:pPr>
      <w:suppressAutoHyphens w:val="0"/>
      <w:spacing w:before="100" w:beforeAutospacing="1" w:after="100" w:afterAutospacing="1"/>
    </w:pPr>
    <w:rPr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9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Timbre novo Ale.dot</Template>
  <TotalTime>0</TotalTime>
  <Pages>2</Pages>
  <Words>60</Words>
  <Characters>329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do Município de Bertioga</vt:lpstr>
    </vt:vector>
  </TitlesOfParts>
  <Company>grupo</Company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do Município de Bertioga</dc:title>
  <dc:subject/>
  <dc:creator>Bertioga-Online</dc:creator>
  <cp:keywords/>
  <cp:lastModifiedBy>lucas_7377 pereira simoes</cp:lastModifiedBy>
  <cp:revision>2</cp:revision>
  <cp:lastPrinted>2026-05-13T17:36:00Z</cp:lastPrinted>
  <dcterms:created xsi:type="dcterms:W3CDTF">2026-08-11T14:10:00Z</dcterms:created>
  <dcterms:modified xsi:type="dcterms:W3CDTF">2026-08-11T14:10:00Z</dcterms:modified>
</cp:coreProperties>
</file>